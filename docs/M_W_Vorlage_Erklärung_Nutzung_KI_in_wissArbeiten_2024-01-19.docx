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C88" w:rsidRPr="00D4560A" w:rsidRDefault="00882C88" w:rsidP="00683C77">
      <w:pPr>
        <w:pStyle w:val="berschrift1"/>
      </w:pPr>
      <w:r w:rsidRPr="00D4560A">
        <w:t>Erklärung zur Verwendung von KI-Systemen</w:t>
      </w:r>
    </w:p>
    <w:p w:rsidR="00882C88" w:rsidRPr="00D4560A" w:rsidRDefault="00882C88" w:rsidP="00D4560A">
      <w:pPr>
        <w:pStyle w:val="Text"/>
        <w:ind w:right="-1844"/>
      </w:pPr>
      <w:r w:rsidRPr="00D4560A">
        <w:t>Ich erkläre, dass ich</w:t>
      </w:r>
    </w:p>
    <w:p w:rsidR="00882C88" w:rsidRPr="00D4560A" w:rsidRDefault="00A5331E" w:rsidP="00D4560A">
      <w:pPr>
        <w:ind w:left="567" w:right="-1844" w:hanging="567"/>
        <w:rPr>
          <w:rFonts w:ascii="Generis Serif Com" w:hAnsi="Generis Serif Com"/>
        </w:rPr>
      </w:pPr>
      <w:sdt>
        <w:sdtPr>
          <w:rPr>
            <w:rFonts w:ascii="Calibri" w:hAnsi="Calibri" w:cs="Calibri"/>
          </w:rPr>
          <w:id w:val="6525684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4560A">
            <w:rPr>
              <w:rFonts w:ascii="MS Gothic" w:eastAsia="MS Gothic" w:hAnsi="MS Gothic" w:cs="Calibri" w:hint="eastAsia"/>
            </w:rPr>
            <w:t>☐</w:t>
          </w:r>
        </w:sdtContent>
      </w:sdt>
      <w:r w:rsidR="00882C88" w:rsidRPr="00A0684E">
        <w:rPr>
          <w:rFonts w:ascii="Calibri" w:hAnsi="Calibri" w:cs="Calibri"/>
        </w:rPr>
        <w:tab/>
      </w:r>
      <w:r w:rsidR="00882C88" w:rsidRPr="00D4560A">
        <w:rPr>
          <w:rFonts w:ascii="Generis Serif Com" w:hAnsi="Generis Serif Com"/>
        </w:rPr>
        <w:t>mich aktiv über die Leistungsfähigkeit und Beschränkungen der in meiner Arbeit eingesetzten KI-Systeme informiert habe;</w:t>
      </w:r>
    </w:p>
    <w:p w:rsidR="00882C88" w:rsidRPr="00D4560A" w:rsidRDefault="00A5331E" w:rsidP="00D4560A">
      <w:pPr>
        <w:ind w:left="567" w:right="-2127" w:hanging="567"/>
        <w:rPr>
          <w:rFonts w:ascii="Generis Serif Com" w:hAnsi="Generis Serif Com"/>
        </w:rPr>
      </w:pPr>
      <w:sdt>
        <w:sdtPr>
          <w:rPr>
            <w:rFonts w:ascii="Calibri" w:hAnsi="Calibri" w:cs="Calibri"/>
          </w:rPr>
          <w:id w:val="-8854828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82C88" w:rsidRPr="00A0684E">
            <w:rPr>
              <w:rFonts w:ascii="Segoe UI Symbol" w:hAnsi="Segoe UI Symbol" w:cs="Segoe UI Symbol"/>
            </w:rPr>
            <w:t>☐</w:t>
          </w:r>
        </w:sdtContent>
      </w:sdt>
      <w:r w:rsidR="00882C88" w:rsidRPr="00A0684E">
        <w:rPr>
          <w:rFonts w:ascii="Calibri" w:hAnsi="Calibri" w:cs="Calibri"/>
        </w:rPr>
        <w:tab/>
      </w:r>
      <w:r w:rsidR="00882C88" w:rsidRPr="00D4560A">
        <w:rPr>
          <w:rFonts w:ascii="Generis Serif Com" w:hAnsi="Generis Serif Com"/>
        </w:rPr>
        <w:t xml:space="preserve">alle Inhalte aus wissenschaftlich anerkannten Quellen entnommen und entsprechend gekennzeichnet habe; alle Inhalte unter Anwendung wissenschaftlicher Methoden im Rahmen der vorliegenden Arbeit von mir selbst entwickelt wurden; </w:t>
      </w:r>
    </w:p>
    <w:p w:rsidR="00882C88" w:rsidRPr="00D4560A" w:rsidRDefault="00A5331E" w:rsidP="00D4560A">
      <w:pPr>
        <w:ind w:left="567" w:right="-1844" w:hanging="567"/>
        <w:rPr>
          <w:rFonts w:ascii="Generis Serif Com" w:hAnsi="Generis Serif Com"/>
        </w:rPr>
      </w:pPr>
      <w:sdt>
        <w:sdtPr>
          <w:rPr>
            <w:rFonts w:ascii="Calibri" w:hAnsi="Calibri" w:cs="Calibri"/>
          </w:rPr>
          <w:id w:val="10600662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82C88" w:rsidRPr="00A0684E">
            <w:rPr>
              <w:rFonts w:ascii="Segoe UI Symbol" w:hAnsi="Segoe UI Symbol" w:cs="Segoe UI Symbol"/>
            </w:rPr>
            <w:t>☐</w:t>
          </w:r>
        </w:sdtContent>
      </w:sdt>
      <w:r w:rsidR="00882C88" w:rsidRPr="00A0684E">
        <w:rPr>
          <w:rFonts w:ascii="Calibri" w:hAnsi="Calibri" w:cs="Calibri"/>
        </w:rPr>
        <w:tab/>
      </w:r>
      <w:r w:rsidR="00882C88" w:rsidRPr="00D4560A">
        <w:rPr>
          <w:rFonts w:ascii="Generis Serif Com" w:hAnsi="Generis Serif Com"/>
        </w:rPr>
        <w:t>mir bewusst bin, dass ich als Autor</w:t>
      </w:r>
      <w:r w:rsidR="00D4560A">
        <w:rPr>
          <w:rFonts w:ascii="Generis Serif Com" w:hAnsi="Generis Serif Com"/>
        </w:rPr>
        <w:t>*</w:t>
      </w:r>
      <w:r w:rsidR="00882C88" w:rsidRPr="00D4560A">
        <w:rPr>
          <w:rFonts w:ascii="Generis Serif Com" w:hAnsi="Generis Serif Com"/>
        </w:rPr>
        <w:t>in dieser Arbeit die Verantwortung für die in ihr gemachten Angaben und Aussagen trage.</w:t>
      </w:r>
    </w:p>
    <w:p w:rsidR="00882C88" w:rsidRPr="00D4560A" w:rsidRDefault="00882C88" w:rsidP="00D4560A">
      <w:pPr>
        <w:pStyle w:val="Text"/>
        <w:ind w:right="-1844"/>
      </w:pPr>
    </w:p>
    <w:p w:rsidR="00882C88" w:rsidRPr="00D4560A" w:rsidRDefault="00882C88" w:rsidP="00D4560A">
      <w:pPr>
        <w:pStyle w:val="Text"/>
        <w:ind w:right="-1844"/>
      </w:pPr>
      <w:r w:rsidRPr="00D4560A">
        <w:t>Bei der Erstellung der Arbeit habe ich die folgenden auf künstlicher Intelligenz (KI) basierten Systeme in der im Folgenden dargestellten Weise benutzt:</w:t>
      </w:r>
    </w:p>
    <w:tbl>
      <w:tblPr>
        <w:tblStyle w:val="Tabellenraster"/>
        <w:tblpPr w:leftFromText="141" w:rightFromText="141" w:vertAnchor="text" w:tblpY="1"/>
        <w:tblOverlap w:val="never"/>
        <w:tblW w:w="9634" w:type="dxa"/>
        <w:tblLook w:val="04A0" w:firstRow="1" w:lastRow="0" w:firstColumn="1" w:lastColumn="0" w:noHBand="0" w:noVBand="1"/>
      </w:tblPr>
      <w:tblGrid>
        <w:gridCol w:w="2439"/>
        <w:gridCol w:w="2209"/>
        <w:gridCol w:w="4986"/>
      </w:tblGrid>
      <w:tr w:rsidR="00882C88" w:rsidRPr="00A0684E" w:rsidTr="00C85419">
        <w:trPr>
          <w:trHeight w:val="706"/>
        </w:trPr>
        <w:tc>
          <w:tcPr>
            <w:tcW w:w="2439" w:type="dxa"/>
          </w:tcPr>
          <w:p w:rsidR="00882C88" w:rsidRPr="00D4560A" w:rsidRDefault="00882C88" w:rsidP="00D4560A">
            <w:pPr>
              <w:pStyle w:val="Text"/>
              <w:jc w:val="left"/>
              <w:rPr>
                <w:b/>
              </w:rPr>
            </w:pPr>
            <w:r w:rsidRPr="00D4560A">
              <w:rPr>
                <w:b/>
              </w:rPr>
              <w:t>Arbeitsschritt</w:t>
            </w:r>
          </w:p>
        </w:tc>
        <w:tc>
          <w:tcPr>
            <w:tcW w:w="2209" w:type="dxa"/>
          </w:tcPr>
          <w:p w:rsidR="00882C88" w:rsidRPr="00D4560A" w:rsidRDefault="00882C88" w:rsidP="00D4560A">
            <w:pPr>
              <w:pStyle w:val="Text"/>
              <w:jc w:val="left"/>
              <w:rPr>
                <w:b/>
              </w:rPr>
            </w:pPr>
            <w:r w:rsidRPr="00D4560A">
              <w:rPr>
                <w:b/>
              </w:rPr>
              <w:t>Eingesetzte(s) KI- System(e)</w:t>
            </w:r>
          </w:p>
        </w:tc>
        <w:tc>
          <w:tcPr>
            <w:tcW w:w="4986" w:type="dxa"/>
          </w:tcPr>
          <w:p w:rsidR="00882C88" w:rsidRPr="00D4560A" w:rsidRDefault="00882C88" w:rsidP="00D4560A">
            <w:pPr>
              <w:pStyle w:val="Text"/>
              <w:jc w:val="left"/>
              <w:rPr>
                <w:b/>
              </w:rPr>
            </w:pPr>
            <w:r w:rsidRPr="00D4560A">
              <w:rPr>
                <w:b/>
              </w:rPr>
              <w:t>Beschreibung der Verwendungsweise</w:t>
            </w: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Generierung von Ideen und Konzeption der Arbeit</w:t>
            </w:r>
          </w:p>
        </w:tc>
        <w:tc>
          <w:tcPr>
            <w:tcW w:w="2209" w:type="dxa"/>
          </w:tcPr>
          <w:p w:rsidR="00882C88" w:rsidRPr="00D4560A" w:rsidRDefault="00882C88" w:rsidP="00D4560A">
            <w:pPr>
              <w:pStyle w:val="Text"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D4560A">
            <w:pPr>
              <w:pStyle w:val="Text"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Literatursuche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Literaturanalyse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bookmarkStart w:id="0" w:name="_GoBack"/>
            <w:bookmarkEnd w:id="0"/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Literaturverwaltung und Zitationsmanagement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Auswahl von Methoden und Modellen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Datensammlung und -analyse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Generierung von Programmcodes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Erstellung von Visualisierungen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Interpretation und Validierung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Strukturierung des Texts der Arbeit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Formulierung des Texts der Arbeit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Übersetzung des Texts der Arbeit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lastRenderedPageBreak/>
              <w:t>Redigieren des Texts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Vorbereitung der Präsentation des Texts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  <w:tr w:rsidR="00882C88" w:rsidRPr="00A0684E" w:rsidTr="00C85419">
        <w:trPr>
          <w:trHeight w:val="624"/>
        </w:trPr>
        <w:tc>
          <w:tcPr>
            <w:tcW w:w="243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  <w:r w:rsidRPr="00D4560A">
              <w:t>Sonstiges</w:t>
            </w:r>
          </w:p>
        </w:tc>
        <w:tc>
          <w:tcPr>
            <w:tcW w:w="2209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  <w:tc>
          <w:tcPr>
            <w:tcW w:w="4986" w:type="dxa"/>
          </w:tcPr>
          <w:p w:rsidR="00882C88" w:rsidRPr="00D4560A" w:rsidRDefault="00882C88" w:rsidP="00C85419">
            <w:pPr>
              <w:pStyle w:val="Text"/>
              <w:spacing w:after="0" w:line="240" w:lineRule="auto"/>
              <w:contextualSpacing/>
              <w:jc w:val="left"/>
            </w:pPr>
          </w:p>
        </w:tc>
      </w:tr>
    </w:tbl>
    <w:p w:rsidR="00882C88" w:rsidRPr="00D4560A" w:rsidRDefault="00882C88" w:rsidP="00D4560A">
      <w:pPr>
        <w:pStyle w:val="Text"/>
        <w:ind w:right="-1985"/>
      </w:pPr>
      <w:r w:rsidRPr="00A0684E">
        <w:rPr>
          <w:rFonts w:ascii="Calibri" w:hAnsi="Calibri" w:cs="Calibri"/>
        </w:rPr>
        <w:br/>
      </w:r>
      <w:r w:rsidRPr="00D4560A">
        <w:t>Wenn Sie unsicher sind, ob und wie Sie ein verwendetes KI-System angeben müssen, wenden Sie sich an Ihre</w:t>
      </w:r>
      <w:r w:rsidR="00D4560A">
        <w:t>*n Betreuer*</w:t>
      </w:r>
      <w:r w:rsidRPr="00D4560A">
        <w:t>in.</w:t>
      </w:r>
    </w:p>
    <w:p w:rsidR="00882C88" w:rsidRPr="00D4560A" w:rsidRDefault="00882C88" w:rsidP="00D4560A">
      <w:pPr>
        <w:pStyle w:val="Text"/>
      </w:pPr>
    </w:p>
    <w:p w:rsidR="00882C88" w:rsidRPr="00D4560A" w:rsidRDefault="00882C88" w:rsidP="00D4560A">
      <w:pPr>
        <w:pStyle w:val="Text"/>
      </w:pPr>
    </w:p>
    <w:p w:rsidR="00882C88" w:rsidRPr="00A0684E" w:rsidRDefault="00882C88" w:rsidP="00882C88">
      <w:pPr>
        <w:rPr>
          <w:rFonts w:ascii="Calibri" w:hAnsi="Calibri" w:cs="Calibri"/>
        </w:rPr>
      </w:pPr>
      <w:r w:rsidRPr="00A0684E">
        <w:rPr>
          <w:rFonts w:ascii="Calibri" w:hAnsi="Calibri" w:cs="Calibri"/>
        </w:rPr>
        <w:t>_____________________________</w:t>
      </w:r>
    </w:p>
    <w:p w:rsidR="00882C88" w:rsidRPr="00D4560A" w:rsidRDefault="00882C88" w:rsidP="00D4560A">
      <w:pPr>
        <w:pStyle w:val="Text"/>
      </w:pPr>
      <w:r w:rsidRPr="00D4560A">
        <w:t>Ort, Datum, Unterschrift</w:t>
      </w:r>
    </w:p>
    <w:p w:rsidR="00882C88" w:rsidRPr="00AB6077" w:rsidRDefault="00882C88" w:rsidP="00683C77">
      <w:pPr>
        <w:rPr>
          <w:rFonts w:ascii="Generis Serif Com" w:hAnsi="Generis Serif Com"/>
        </w:rPr>
      </w:pPr>
    </w:p>
    <w:p w:rsidR="00882C88" w:rsidRDefault="00882C88">
      <w:pPr>
        <w:rPr>
          <w:rFonts w:ascii="Generis Serif Com" w:hAnsi="Generis Serif Com"/>
        </w:rPr>
      </w:pPr>
    </w:p>
    <w:sectPr w:rsidR="00882C88" w:rsidSect="000F71A6">
      <w:headerReference w:type="default" r:id="rId7"/>
      <w:footerReference w:type="default" r:id="rId8"/>
      <w:pgSz w:w="11906" w:h="16838" w:code="9"/>
      <w:pgMar w:top="2268" w:right="2948" w:bottom="1418" w:left="130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C88" w:rsidRDefault="00882C88" w:rsidP="00ED6F6D">
      <w:r>
        <w:separator/>
      </w:r>
    </w:p>
  </w:endnote>
  <w:endnote w:type="continuationSeparator" w:id="0">
    <w:p w:rsidR="00882C88" w:rsidRDefault="00882C88" w:rsidP="00ED6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eris Serif Com">
    <w:altName w:val="Georgia"/>
    <w:panose1 w:val="02040506070506020204"/>
    <w:charset w:val="00"/>
    <w:family w:val="roman"/>
    <w:pitch w:val="variable"/>
    <w:sig w:usb0="800000AF" w:usb1="5000204A" w:usb2="00000000" w:usb3="00000000" w:csb0="0000009B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Generis Sans Com">
    <w:panose1 w:val="020B0506040503020204"/>
    <w:charset w:val="00"/>
    <w:family w:val="swiss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Generis Sans Com" w:hAnsi="Generis Sans Com"/>
      </w:rPr>
      <w:id w:val="-1443533551"/>
      <w:lock w:val="sdtContentLocked"/>
    </w:sdtPr>
    <w:sdtEndPr>
      <w:rPr>
        <w:rFonts w:asciiTheme="majorHAnsi" w:hAnsiTheme="majorHAnsi"/>
      </w:rPr>
    </w:sdtEndPr>
    <w:sdtContent>
      <w:tbl>
        <w:tblPr>
          <w:tblStyle w:val="DHBWCASEinfacheTabelle"/>
          <w:tblpPr w:vertAnchor="page" w:horzAnchor="page" w:tblpX="1305" w:tblpY="15849"/>
          <w:tblW w:w="9639" w:type="dxa"/>
          <w:tblLayout w:type="fixed"/>
          <w:tblLook w:val="04A0" w:firstRow="1" w:lastRow="0" w:firstColumn="1" w:lastColumn="0" w:noHBand="0" w:noVBand="1"/>
        </w:tblPr>
        <w:tblGrid>
          <w:gridCol w:w="8447"/>
          <w:gridCol w:w="1192"/>
        </w:tblGrid>
        <w:tr w:rsidR="00623710" w:rsidRPr="0093010B" w:rsidTr="00E80145">
          <w:trPr>
            <w:trHeight w:hRule="exact" w:val="227"/>
          </w:trPr>
          <w:tc>
            <w:tcPr>
              <w:tcW w:w="8447" w:type="dxa"/>
              <w:shd w:val="clear" w:color="auto" w:fill="C3C5C6" w:themeFill="accent1" w:themeFillTint="99"/>
              <w:vAlign w:val="center"/>
            </w:tcPr>
            <w:p w:rsidR="00623710" w:rsidRPr="0093010B" w:rsidRDefault="00623710" w:rsidP="00C115F6">
              <w:pPr>
                <w:pStyle w:val="Fuzeile0"/>
                <w:ind w:left="57"/>
                <w:rPr>
                  <w:rFonts w:ascii="Generis Sans Com" w:hAnsi="Generis Sans Com"/>
                </w:rPr>
              </w:pPr>
              <w:r w:rsidRPr="0093010B">
                <w:rPr>
                  <w:rFonts w:ascii="Generis Sans Com" w:hAnsi="Generis Sans Com"/>
                  <w:color w:val="E2001A" w:themeColor="background2"/>
                </w:rPr>
                <w:sym w:font="Wingdings 2" w:char="F0A2"/>
              </w:r>
              <w:r w:rsidRPr="0093010B">
                <w:rPr>
                  <w:rFonts w:ascii="Generis Sans Com" w:hAnsi="Generis Sans Com"/>
                  <w:color w:val="E2001A" w:themeColor="background2"/>
                </w:rPr>
                <w:t xml:space="preserve">  </w:t>
              </w:r>
              <w:r w:rsidRPr="0093010B">
                <w:rPr>
                  <w:rFonts w:ascii="Generis Sans Com" w:hAnsi="Generis Sans Com"/>
                  <w:color w:val="E2001A" w:themeColor="background2"/>
                </w:rPr>
                <w:sym w:font="Wingdings 2" w:char="F0A2"/>
              </w:r>
              <w:r w:rsidRPr="0093010B">
                <w:rPr>
                  <w:rFonts w:ascii="Generis Sans Com" w:hAnsi="Generis Sans Com"/>
                  <w:color w:val="E2001A" w:themeColor="background2"/>
                </w:rPr>
                <w:t xml:space="preserve">  </w:t>
              </w:r>
              <w:r w:rsidRPr="0093010B">
                <w:rPr>
                  <w:rFonts w:ascii="Generis Sans Com" w:hAnsi="Generis Sans Com"/>
                  <w:color w:val="E2001A" w:themeColor="background2"/>
                </w:rPr>
                <w:sym w:font="Wingdings 2" w:char="F0A2"/>
              </w:r>
              <w:r w:rsidRPr="0093010B">
                <w:rPr>
                  <w:rFonts w:ascii="Generis Sans Com" w:hAnsi="Generis Sans Com"/>
                  <w:color w:val="E2001A" w:themeColor="background2"/>
                </w:rPr>
                <w:t xml:space="preserve">  </w:t>
              </w:r>
              <w:sdt>
                <w:sdtPr>
                  <w:rPr>
                    <w:rFonts w:ascii="Generis Sans Com" w:hAnsi="Generis Sans Com"/>
                  </w:rPr>
                  <w:id w:val="1937089789"/>
                  <w:date w:fullDate="2024-01-19T00:00:00Z">
                    <w:dateFormat w:val="d. MMMM yyyy"/>
                    <w:lid w:val="de-DE"/>
                    <w:storeMappedDataAs w:val="dateTime"/>
                    <w:calendar w:val="gregorian"/>
                  </w:date>
                </w:sdtPr>
                <w:sdtEndPr/>
                <w:sdtContent>
                  <w:r w:rsidR="00CB7AB0">
                    <w:rPr>
                      <w:rFonts w:ascii="Generis Sans Com" w:hAnsi="Generis Sans Com"/>
                    </w:rPr>
                    <w:t>19</w:t>
                  </w:r>
                  <w:r w:rsidR="00AB6077">
                    <w:rPr>
                      <w:rFonts w:ascii="Generis Sans Com" w:hAnsi="Generis Sans Com"/>
                    </w:rPr>
                    <w:t>. Januar 2024</w:t>
                  </w:r>
                </w:sdtContent>
              </w:sdt>
              <w:r w:rsidRPr="0093010B">
                <w:rPr>
                  <w:rFonts w:ascii="Generis Sans Com" w:hAnsi="Generis Sans Com"/>
                </w:rPr>
                <w:t xml:space="preserve">   </w:t>
              </w:r>
              <w:sdt>
                <w:sdtPr>
                  <w:rPr>
                    <w:rFonts w:ascii="Generis Sans Com" w:hAnsi="Generis Sans Com"/>
                  </w:rPr>
                  <w:id w:val="-854805711"/>
                  <w:text/>
                </w:sdtPr>
                <w:sdtEndPr/>
                <w:sdtContent/>
              </w:sdt>
            </w:p>
          </w:tc>
          <w:tc>
            <w:tcPr>
              <w:tcW w:w="1192" w:type="dxa"/>
              <w:shd w:val="clear" w:color="auto" w:fill="C3C5C6" w:themeFill="accent1" w:themeFillTint="99"/>
              <w:vAlign w:val="center"/>
            </w:tcPr>
            <w:p w:rsidR="00623710" w:rsidRPr="0093010B" w:rsidRDefault="00A5331E" w:rsidP="00F870C0">
              <w:pPr>
                <w:pStyle w:val="Fuzeile0"/>
                <w:ind w:right="113"/>
                <w:jc w:val="right"/>
                <w:rPr>
                  <w:rFonts w:ascii="Generis Sans Com" w:hAnsi="Generis Sans Com"/>
                </w:rPr>
              </w:pPr>
              <w:sdt>
                <w:sdtPr>
                  <w:rPr>
                    <w:rFonts w:ascii="Generis Sans Com" w:hAnsi="Generis Sans Com"/>
                  </w:rPr>
                  <w:id w:val="-1111824028"/>
                </w:sdtPr>
                <w:sdtEndPr/>
                <w:sdtContent>
                  <w:r w:rsidR="00623710" w:rsidRPr="0093010B">
                    <w:rPr>
                      <w:rFonts w:ascii="Generis Sans Com" w:hAnsi="Generis Sans Com"/>
                    </w:rPr>
                    <w:t xml:space="preserve">Seite </w:t>
                  </w:r>
                  <w:r w:rsidR="00623710" w:rsidRPr="0093010B">
                    <w:rPr>
                      <w:rFonts w:ascii="Generis Sans Com" w:hAnsi="Generis Sans Com"/>
                    </w:rPr>
                    <w:fldChar w:fldCharType="begin"/>
                  </w:r>
                  <w:r w:rsidR="00623710" w:rsidRPr="0093010B">
                    <w:rPr>
                      <w:rFonts w:ascii="Generis Sans Com" w:hAnsi="Generis Sans Com"/>
                    </w:rPr>
                    <w:instrText xml:space="preserve"> PAGE </w:instrText>
                  </w:r>
                  <w:r w:rsidR="00623710" w:rsidRPr="0093010B">
                    <w:rPr>
                      <w:rFonts w:ascii="Generis Sans Com" w:hAnsi="Generis Sans Com"/>
                    </w:rPr>
                    <w:fldChar w:fldCharType="separate"/>
                  </w:r>
                  <w:r w:rsidR="00640543">
                    <w:rPr>
                      <w:rFonts w:ascii="Generis Sans Com" w:hAnsi="Generis Sans Com"/>
                      <w:noProof/>
                    </w:rPr>
                    <w:t>2</w:t>
                  </w:r>
                  <w:r w:rsidR="00623710" w:rsidRPr="0093010B">
                    <w:rPr>
                      <w:rFonts w:ascii="Generis Sans Com" w:hAnsi="Generis Sans Com"/>
                    </w:rPr>
                    <w:fldChar w:fldCharType="end"/>
                  </w:r>
                  <w:r w:rsidR="00623710" w:rsidRPr="0093010B">
                    <w:rPr>
                      <w:rFonts w:ascii="Generis Sans Com" w:hAnsi="Generis Sans Com"/>
                    </w:rPr>
                    <w:t>/</w:t>
                  </w:r>
                  <w:r w:rsidR="009E2579" w:rsidRPr="0093010B">
                    <w:rPr>
                      <w:rFonts w:ascii="Generis Sans Com" w:hAnsi="Generis Sans Com"/>
                      <w:noProof/>
                    </w:rPr>
                    <w:fldChar w:fldCharType="begin"/>
                  </w:r>
                  <w:r w:rsidR="009E2579" w:rsidRPr="0093010B">
                    <w:rPr>
                      <w:rFonts w:ascii="Generis Sans Com" w:hAnsi="Generis Sans Com"/>
                      <w:noProof/>
                    </w:rPr>
                    <w:instrText xml:space="preserve"> NUMPAGES </w:instrText>
                  </w:r>
                  <w:r w:rsidR="009E2579" w:rsidRPr="0093010B">
                    <w:rPr>
                      <w:rFonts w:ascii="Generis Sans Com" w:hAnsi="Generis Sans Com"/>
                      <w:noProof/>
                    </w:rPr>
                    <w:fldChar w:fldCharType="separate"/>
                  </w:r>
                  <w:r w:rsidR="00640543">
                    <w:rPr>
                      <w:rFonts w:ascii="Generis Sans Com" w:hAnsi="Generis Sans Com"/>
                      <w:noProof/>
                    </w:rPr>
                    <w:t>2</w:t>
                  </w:r>
                  <w:r w:rsidR="009E2579" w:rsidRPr="0093010B">
                    <w:rPr>
                      <w:rFonts w:ascii="Generis Sans Com" w:hAnsi="Generis Sans Com"/>
                      <w:noProof/>
                    </w:rPr>
                    <w:fldChar w:fldCharType="end"/>
                  </w:r>
                </w:sdtContent>
              </w:sdt>
            </w:p>
          </w:tc>
        </w:tr>
      </w:tbl>
      <w:p w:rsidR="00623710" w:rsidRPr="00F870C0" w:rsidRDefault="00A5331E" w:rsidP="00F870C0">
        <w:pPr>
          <w:pStyle w:val="Fuzeile0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C88" w:rsidRDefault="00882C88" w:rsidP="00ED6F6D">
      <w:r>
        <w:separator/>
      </w:r>
    </w:p>
  </w:footnote>
  <w:footnote w:type="continuationSeparator" w:id="0">
    <w:p w:rsidR="00882C88" w:rsidRDefault="00882C88" w:rsidP="00ED6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1092194"/>
      <w:lock w:val="sdtContentLocked"/>
    </w:sdtPr>
    <w:sdtEndPr/>
    <w:sdtContent>
      <w:p w:rsidR="00623710" w:rsidRDefault="005A5BAC" w:rsidP="00ED6F6D">
        <w:pPr>
          <w:pStyle w:val="Text"/>
        </w:pPr>
        <w:r>
          <w:rPr>
            <w:noProof/>
            <w:lang w:eastAsia="de-DE"/>
          </w:rPr>
          <w:drawing>
            <wp:anchor distT="0" distB="0" distL="114300" distR="114300" simplePos="0" relativeHeight="251659264" behindDoc="1" locked="1" layoutInCell="1" allowOverlap="1" wp14:anchorId="1E7BC28C" wp14:editId="0CE33A2C">
              <wp:simplePos x="0" y="0"/>
              <wp:positionH relativeFrom="page">
                <wp:posOffset>4648200</wp:posOffset>
              </wp:positionH>
              <wp:positionV relativeFrom="topMargin">
                <wp:posOffset>201930</wp:posOffset>
              </wp:positionV>
              <wp:extent cx="2304000" cy="1227600"/>
              <wp:effectExtent l="0" t="0" r="1270" b="0"/>
              <wp:wrapNone/>
              <wp:docPr id="22" name="Grafik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 DHBW CAS.wm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04000" cy="1227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640220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330081A"/>
    <w:multiLevelType w:val="hybridMultilevel"/>
    <w:tmpl w:val="E9227EBC"/>
    <w:lvl w:ilvl="0" w:tplc="475CF26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475CF268">
      <w:start w:val="1"/>
      <w:numFmt w:val="decimal"/>
      <w:lvlText w:val="%3.1"/>
      <w:lvlJc w:val="left"/>
      <w:pPr>
        <w:ind w:left="2160" w:hanging="18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C6735"/>
    <w:multiLevelType w:val="hybridMultilevel"/>
    <w:tmpl w:val="5B58A16A"/>
    <w:lvl w:ilvl="0" w:tplc="CE0E91E2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475CF268">
      <w:start w:val="1"/>
      <w:numFmt w:val="decimal"/>
      <w:lvlText w:val="%3.1"/>
      <w:lvlJc w:val="left"/>
      <w:pPr>
        <w:ind w:left="2160" w:hanging="18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24719"/>
    <w:multiLevelType w:val="hybridMultilevel"/>
    <w:tmpl w:val="BE3EDCA8"/>
    <w:lvl w:ilvl="0" w:tplc="5D367872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93A82"/>
    <w:multiLevelType w:val="multilevel"/>
    <w:tmpl w:val="9CEEF608"/>
    <w:numStyleLink w:val="zzzListeNummerierung"/>
  </w:abstractNum>
  <w:abstractNum w:abstractNumId="5" w15:restartNumberingAfterBreak="0">
    <w:nsid w:val="1CC97A4D"/>
    <w:multiLevelType w:val="hybridMultilevel"/>
    <w:tmpl w:val="5B7634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712002"/>
    <w:multiLevelType w:val="hybridMultilevel"/>
    <w:tmpl w:val="59604428"/>
    <w:lvl w:ilvl="0" w:tplc="7712897E">
      <w:start w:val="1"/>
      <w:numFmt w:val="bullet"/>
      <w:pStyle w:val="AufzhlungzweiteEbene"/>
      <w:lvlText w:val="-"/>
      <w:lvlJc w:val="left"/>
      <w:pPr>
        <w:ind w:left="1174" w:hanging="360"/>
      </w:pPr>
      <w:rPr>
        <w:rFonts w:ascii="Generis Serif Com" w:hAnsi="Generis Serif Com" w:hint="default"/>
      </w:rPr>
    </w:lvl>
    <w:lvl w:ilvl="1" w:tplc="0407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38A4239B"/>
    <w:multiLevelType w:val="multilevel"/>
    <w:tmpl w:val="D0F84AE8"/>
    <w:styleLink w:val="zzzListeAufzhlung"/>
    <w:lvl w:ilvl="0">
      <w:start w:val="1"/>
      <w:numFmt w:val="bullet"/>
      <w:pStyle w:val="Aufzhlung"/>
      <w:lvlText w:val=""/>
      <w:lvlJc w:val="left"/>
      <w:pPr>
        <w:ind w:left="170" w:hanging="170"/>
      </w:pPr>
      <w:rPr>
        <w:rFonts w:ascii="Wingdings 2" w:hAnsi="Wingdings 2" w:hint="default"/>
        <w:color w:val="9C9FA1" w:themeColor="accent1"/>
        <w:sz w:val="16"/>
      </w:rPr>
    </w:lvl>
    <w:lvl w:ilvl="1">
      <w:start w:val="1"/>
      <w:numFmt w:val="none"/>
      <w:lvlText w:val=""/>
      <w:lvlJc w:val="left"/>
      <w:pPr>
        <w:ind w:left="170" w:hanging="17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ind w:left="170" w:hanging="170"/>
      </w:pPr>
      <w:rPr>
        <w:rFonts w:hint="default"/>
      </w:rPr>
    </w:lvl>
    <w:lvl w:ilvl="3">
      <w:start w:val="1"/>
      <w:numFmt w:val="none"/>
      <w:lvlText w:val=""/>
      <w:lvlJc w:val="left"/>
      <w:pPr>
        <w:ind w:left="170" w:hanging="170"/>
      </w:pPr>
      <w:rPr>
        <w:rFonts w:hint="default"/>
      </w:rPr>
    </w:lvl>
    <w:lvl w:ilvl="4">
      <w:start w:val="1"/>
      <w:numFmt w:val="none"/>
      <w:lvlText w:val=""/>
      <w:lvlJc w:val="left"/>
      <w:pPr>
        <w:ind w:left="170" w:hanging="170"/>
      </w:pPr>
      <w:rPr>
        <w:rFonts w:hint="default"/>
      </w:rPr>
    </w:lvl>
    <w:lvl w:ilvl="5">
      <w:start w:val="1"/>
      <w:numFmt w:val="none"/>
      <w:lvlText w:val=""/>
      <w:lvlJc w:val="left"/>
      <w:pPr>
        <w:ind w:left="170" w:hanging="170"/>
      </w:pPr>
      <w:rPr>
        <w:rFonts w:hint="default"/>
      </w:rPr>
    </w:lvl>
    <w:lvl w:ilvl="6">
      <w:start w:val="1"/>
      <w:numFmt w:val="none"/>
      <w:lvlText w:val=""/>
      <w:lvlJc w:val="left"/>
      <w:pPr>
        <w:ind w:left="170" w:hanging="170"/>
      </w:pPr>
      <w:rPr>
        <w:rFonts w:hint="default"/>
      </w:rPr>
    </w:lvl>
    <w:lvl w:ilvl="7">
      <w:start w:val="1"/>
      <w:numFmt w:val="none"/>
      <w:lvlText w:val=""/>
      <w:lvlJc w:val="left"/>
      <w:pPr>
        <w:ind w:left="170" w:hanging="170"/>
      </w:pPr>
      <w:rPr>
        <w:rFonts w:hint="default"/>
      </w:rPr>
    </w:lvl>
    <w:lvl w:ilvl="8">
      <w:start w:val="1"/>
      <w:numFmt w:val="none"/>
      <w:lvlText w:val=""/>
      <w:lvlJc w:val="left"/>
      <w:pPr>
        <w:ind w:left="170" w:hanging="170"/>
      </w:pPr>
      <w:rPr>
        <w:rFonts w:hint="default"/>
      </w:rPr>
    </w:lvl>
  </w:abstractNum>
  <w:abstractNum w:abstractNumId="8" w15:restartNumberingAfterBreak="0">
    <w:nsid w:val="396934C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1D094E"/>
    <w:multiLevelType w:val="hybridMultilevel"/>
    <w:tmpl w:val="40FECF0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805B55"/>
    <w:multiLevelType w:val="hybridMultilevel"/>
    <w:tmpl w:val="21FE5BF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A36302"/>
    <w:multiLevelType w:val="hybridMultilevel"/>
    <w:tmpl w:val="2304C65E"/>
    <w:lvl w:ilvl="0" w:tplc="475CF26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475CF268">
      <w:start w:val="1"/>
      <w:numFmt w:val="decimal"/>
      <w:lvlText w:val="%3.1"/>
      <w:lvlJc w:val="left"/>
      <w:pPr>
        <w:ind w:left="2160" w:hanging="18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13063F"/>
    <w:multiLevelType w:val="multilevel"/>
    <w:tmpl w:val="B504DC8A"/>
    <w:lvl w:ilvl="0">
      <w:start w:val="1"/>
      <w:numFmt w:val="decimal"/>
      <w:pStyle w:val="Zwischenberschriftnummeriert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0" w:firstLine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AC2675A"/>
    <w:multiLevelType w:val="multilevel"/>
    <w:tmpl w:val="B504DC8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0" w:firstLine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2421F29"/>
    <w:multiLevelType w:val="multilevel"/>
    <w:tmpl w:val="9CEEF608"/>
    <w:styleLink w:val="zzzListeNummerierung"/>
    <w:lvl w:ilvl="0">
      <w:start w:val="1"/>
      <w:numFmt w:val="decimal"/>
      <w:pStyle w:val="ErsteEbeneNummerierung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ZweiteEbeneNummerierung"/>
      <w:lvlText w:val="%1.%2"/>
      <w:lvlJc w:val="left"/>
      <w:pPr>
        <w:ind w:left="907" w:hanging="397"/>
      </w:pPr>
      <w:rPr>
        <w:rFonts w:hint="default"/>
      </w:rPr>
    </w:lvl>
    <w:lvl w:ilvl="2">
      <w:start w:val="1"/>
      <w:numFmt w:val="none"/>
      <w:lvlText w:val=""/>
      <w:lvlJc w:val="left"/>
      <w:pPr>
        <w:ind w:left="907" w:hanging="397"/>
      </w:pPr>
      <w:rPr>
        <w:rFonts w:hint="default"/>
      </w:rPr>
    </w:lvl>
    <w:lvl w:ilvl="3">
      <w:start w:val="1"/>
      <w:numFmt w:val="none"/>
      <w:lvlText w:val=""/>
      <w:lvlJc w:val="left"/>
      <w:pPr>
        <w:ind w:left="907" w:hanging="397"/>
      </w:pPr>
      <w:rPr>
        <w:rFonts w:hint="default"/>
      </w:rPr>
    </w:lvl>
    <w:lvl w:ilvl="4">
      <w:start w:val="1"/>
      <w:numFmt w:val="none"/>
      <w:lvlText w:val=""/>
      <w:lvlJc w:val="left"/>
      <w:pPr>
        <w:ind w:left="907" w:hanging="397"/>
      </w:pPr>
      <w:rPr>
        <w:rFonts w:hint="default"/>
      </w:rPr>
    </w:lvl>
    <w:lvl w:ilvl="5">
      <w:start w:val="1"/>
      <w:numFmt w:val="none"/>
      <w:lvlText w:val=""/>
      <w:lvlJc w:val="left"/>
      <w:pPr>
        <w:ind w:left="907" w:hanging="397"/>
      </w:pPr>
      <w:rPr>
        <w:rFonts w:hint="default"/>
      </w:rPr>
    </w:lvl>
    <w:lvl w:ilvl="6">
      <w:start w:val="1"/>
      <w:numFmt w:val="none"/>
      <w:lvlText w:val=""/>
      <w:lvlJc w:val="left"/>
      <w:pPr>
        <w:ind w:left="907" w:hanging="397"/>
      </w:pPr>
      <w:rPr>
        <w:rFonts w:hint="default"/>
      </w:rPr>
    </w:lvl>
    <w:lvl w:ilvl="7">
      <w:start w:val="1"/>
      <w:numFmt w:val="none"/>
      <w:lvlText w:val=""/>
      <w:lvlJc w:val="left"/>
      <w:pPr>
        <w:ind w:left="907" w:hanging="397"/>
      </w:pPr>
      <w:rPr>
        <w:rFonts w:hint="default"/>
      </w:rPr>
    </w:lvl>
    <w:lvl w:ilvl="8">
      <w:start w:val="1"/>
      <w:numFmt w:val="none"/>
      <w:lvlText w:val=""/>
      <w:lvlJc w:val="left"/>
      <w:pPr>
        <w:ind w:left="907" w:hanging="397"/>
      </w:pPr>
      <w:rPr>
        <w:rFonts w:hint="default"/>
      </w:rPr>
    </w:lvl>
  </w:abstractNum>
  <w:num w:numId="1">
    <w:abstractNumId w:val="7"/>
  </w:num>
  <w:num w:numId="2">
    <w:abstractNumId w:val="14"/>
  </w:num>
  <w:num w:numId="3">
    <w:abstractNumId w:val="4"/>
  </w:num>
  <w:num w:numId="4">
    <w:abstractNumId w:val="6"/>
  </w:num>
  <w:num w:numId="5">
    <w:abstractNumId w:val="2"/>
  </w:num>
  <w:num w:numId="6">
    <w:abstractNumId w:val="11"/>
  </w:num>
  <w:num w:numId="7">
    <w:abstractNumId w:val="1"/>
  </w:num>
  <w:num w:numId="8">
    <w:abstractNumId w:val="3"/>
  </w:num>
  <w:num w:numId="9">
    <w:abstractNumId w:val="12"/>
  </w:num>
  <w:num w:numId="10">
    <w:abstractNumId w:val="8"/>
  </w:num>
  <w:num w:numId="11">
    <w:abstractNumId w:val="13"/>
  </w:num>
  <w:num w:numId="12">
    <w:abstractNumId w:val="12"/>
  </w:num>
  <w:num w:numId="13">
    <w:abstractNumId w:val="5"/>
  </w:num>
  <w:num w:numId="14">
    <w:abstractNumId w:val="7"/>
  </w:num>
  <w:num w:numId="15">
    <w:abstractNumId w:val="10"/>
  </w:num>
  <w:num w:numId="16">
    <w:abstractNumId w:val="12"/>
  </w:num>
  <w:num w:numId="17">
    <w:abstractNumId w:val="9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7"/>
  </w:num>
  <w:num w:numId="23">
    <w:abstractNumId w:val="0"/>
  </w:num>
  <w:num w:numId="24">
    <w:abstractNumId w:val="12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9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284"/>
  <w:autoHyphenation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C88"/>
    <w:rsid w:val="000A7E4F"/>
    <w:rsid w:val="000B71B5"/>
    <w:rsid w:val="000F71A6"/>
    <w:rsid w:val="00101538"/>
    <w:rsid w:val="00103716"/>
    <w:rsid w:val="00114676"/>
    <w:rsid w:val="001240C7"/>
    <w:rsid w:val="001475C8"/>
    <w:rsid w:val="001569E9"/>
    <w:rsid w:val="001855FA"/>
    <w:rsid w:val="001A4A76"/>
    <w:rsid w:val="001C3990"/>
    <w:rsid w:val="001D3AD0"/>
    <w:rsid w:val="001E3474"/>
    <w:rsid w:val="00203BEC"/>
    <w:rsid w:val="0021388D"/>
    <w:rsid w:val="00225B07"/>
    <w:rsid w:val="0027300E"/>
    <w:rsid w:val="002E3B26"/>
    <w:rsid w:val="00301809"/>
    <w:rsid w:val="00303A12"/>
    <w:rsid w:val="003365BE"/>
    <w:rsid w:val="00340FC8"/>
    <w:rsid w:val="003E6905"/>
    <w:rsid w:val="00406541"/>
    <w:rsid w:val="004604B2"/>
    <w:rsid w:val="00471987"/>
    <w:rsid w:val="00475CF4"/>
    <w:rsid w:val="005379CD"/>
    <w:rsid w:val="0056098B"/>
    <w:rsid w:val="00572740"/>
    <w:rsid w:val="005A5BAC"/>
    <w:rsid w:val="005C535E"/>
    <w:rsid w:val="005F1B5C"/>
    <w:rsid w:val="00623710"/>
    <w:rsid w:val="00623865"/>
    <w:rsid w:val="00640543"/>
    <w:rsid w:val="00672751"/>
    <w:rsid w:val="00683C77"/>
    <w:rsid w:val="00691FE8"/>
    <w:rsid w:val="006A2B11"/>
    <w:rsid w:val="006B572C"/>
    <w:rsid w:val="006C02B8"/>
    <w:rsid w:val="006C0908"/>
    <w:rsid w:val="006D0ED1"/>
    <w:rsid w:val="006E39C6"/>
    <w:rsid w:val="00764C78"/>
    <w:rsid w:val="007C50EB"/>
    <w:rsid w:val="007D34D7"/>
    <w:rsid w:val="007F08DC"/>
    <w:rsid w:val="007F4C5B"/>
    <w:rsid w:val="0081201C"/>
    <w:rsid w:val="008542AA"/>
    <w:rsid w:val="00865B23"/>
    <w:rsid w:val="00866403"/>
    <w:rsid w:val="00874D1E"/>
    <w:rsid w:val="00882C88"/>
    <w:rsid w:val="008F18A0"/>
    <w:rsid w:val="008F7BD3"/>
    <w:rsid w:val="00903222"/>
    <w:rsid w:val="0093010B"/>
    <w:rsid w:val="0095519B"/>
    <w:rsid w:val="00972CAD"/>
    <w:rsid w:val="00981B2A"/>
    <w:rsid w:val="009A2EC6"/>
    <w:rsid w:val="009C6BA9"/>
    <w:rsid w:val="009E2579"/>
    <w:rsid w:val="009E74CF"/>
    <w:rsid w:val="009F328F"/>
    <w:rsid w:val="009F6227"/>
    <w:rsid w:val="00A16E3C"/>
    <w:rsid w:val="00A73D01"/>
    <w:rsid w:val="00A746F9"/>
    <w:rsid w:val="00A83AD3"/>
    <w:rsid w:val="00AB0ED1"/>
    <w:rsid w:val="00AB1735"/>
    <w:rsid w:val="00AB6077"/>
    <w:rsid w:val="00AD440A"/>
    <w:rsid w:val="00B1776B"/>
    <w:rsid w:val="00BA4A48"/>
    <w:rsid w:val="00BB0586"/>
    <w:rsid w:val="00BD2BBA"/>
    <w:rsid w:val="00C103D5"/>
    <w:rsid w:val="00C115F6"/>
    <w:rsid w:val="00C11D4A"/>
    <w:rsid w:val="00C71338"/>
    <w:rsid w:val="00C72B45"/>
    <w:rsid w:val="00C85419"/>
    <w:rsid w:val="00CB7AB0"/>
    <w:rsid w:val="00CD2C7E"/>
    <w:rsid w:val="00CE1065"/>
    <w:rsid w:val="00D2389D"/>
    <w:rsid w:val="00D25739"/>
    <w:rsid w:val="00D4560A"/>
    <w:rsid w:val="00D5763C"/>
    <w:rsid w:val="00D71B9B"/>
    <w:rsid w:val="00D91B8F"/>
    <w:rsid w:val="00DB040D"/>
    <w:rsid w:val="00DE34BE"/>
    <w:rsid w:val="00DE7543"/>
    <w:rsid w:val="00E521C5"/>
    <w:rsid w:val="00E5491D"/>
    <w:rsid w:val="00E80145"/>
    <w:rsid w:val="00E82752"/>
    <w:rsid w:val="00E85CFE"/>
    <w:rsid w:val="00EC2B51"/>
    <w:rsid w:val="00ED6F6D"/>
    <w:rsid w:val="00F33D1B"/>
    <w:rsid w:val="00F3405D"/>
    <w:rsid w:val="00F8009C"/>
    <w:rsid w:val="00F870C0"/>
    <w:rsid w:val="00F904D4"/>
    <w:rsid w:val="00FA3702"/>
    <w:rsid w:val="00FC4704"/>
    <w:rsid w:val="00FE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662EDBBE-8660-4324-9650-BCBFE16F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"/>
        <w:color w:val="3D4548" w:themeColor="text1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semiHidden/>
    <w:qFormat/>
    <w:rsid w:val="000A7E4F"/>
  </w:style>
  <w:style w:type="paragraph" w:styleId="berschrift1">
    <w:name w:val="heading 1"/>
    <w:aliases w:val="Headline"/>
    <w:basedOn w:val="Standard"/>
    <w:next w:val="Text"/>
    <w:link w:val="berschrift1Zchn"/>
    <w:uiPriority w:val="4"/>
    <w:qFormat/>
    <w:rsid w:val="0093010B"/>
    <w:pPr>
      <w:keepNext/>
      <w:keepLines/>
      <w:spacing w:after="180" w:line="640" w:lineRule="atLeast"/>
      <w:outlineLvl w:val="0"/>
    </w:pPr>
    <w:rPr>
      <w:rFonts w:ascii="Generis Serif Com" w:eastAsiaTheme="majorEastAsia" w:hAnsi="Generis Serif Com" w:cstheme="majorBidi"/>
      <w:bCs/>
      <w:i/>
      <w:sz w:val="40"/>
      <w:szCs w:val="28"/>
    </w:rPr>
  </w:style>
  <w:style w:type="paragraph" w:styleId="berschrift2">
    <w:name w:val="heading 2"/>
    <w:aliases w:val="Subline"/>
    <w:basedOn w:val="Standard"/>
    <w:next w:val="Text"/>
    <w:link w:val="berschrift2Zchn"/>
    <w:uiPriority w:val="4"/>
    <w:qFormat/>
    <w:rsid w:val="0093010B"/>
    <w:pPr>
      <w:keepNext/>
      <w:keepLines/>
      <w:spacing w:after="600" w:line="280" w:lineRule="atLeast"/>
      <w:outlineLvl w:val="1"/>
    </w:pPr>
    <w:rPr>
      <w:rFonts w:ascii="Generis Sans Com" w:eastAsiaTheme="majorEastAsia" w:hAnsi="Generis Sans Com" w:cstheme="majorBidi"/>
      <w:b/>
      <w:bCs/>
      <w:color w:val="E2001A" w:themeColor="background2"/>
      <w:szCs w:val="26"/>
    </w:rPr>
  </w:style>
  <w:style w:type="paragraph" w:styleId="berschrift3">
    <w:name w:val="heading 3"/>
    <w:aliases w:val="Zwischenüberschrift"/>
    <w:basedOn w:val="Standard"/>
    <w:next w:val="Text"/>
    <w:link w:val="berschrift3Zchn"/>
    <w:uiPriority w:val="4"/>
    <w:qFormat/>
    <w:rsid w:val="0093010B"/>
    <w:pPr>
      <w:keepNext/>
      <w:keepLines/>
      <w:spacing w:before="280" w:line="280" w:lineRule="atLeast"/>
      <w:outlineLvl w:val="2"/>
    </w:pPr>
    <w:rPr>
      <w:rFonts w:ascii="Generis Sans Com" w:eastAsiaTheme="majorEastAsia" w:hAnsi="Generis Sans Com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Headline Zchn"/>
    <w:basedOn w:val="Absatz-Standardschriftart"/>
    <w:link w:val="berschrift1"/>
    <w:uiPriority w:val="4"/>
    <w:rsid w:val="0093010B"/>
    <w:rPr>
      <w:rFonts w:ascii="Generis Serif Com" w:eastAsiaTheme="majorEastAsia" w:hAnsi="Generis Serif Com" w:cstheme="majorBidi"/>
      <w:bCs/>
      <w:i/>
      <w:sz w:val="40"/>
      <w:szCs w:val="28"/>
    </w:rPr>
  </w:style>
  <w:style w:type="character" w:customStyle="1" w:styleId="berschrift2Zchn">
    <w:name w:val="Überschrift 2 Zchn"/>
    <w:aliases w:val="Subline Zchn"/>
    <w:basedOn w:val="Absatz-Standardschriftart"/>
    <w:link w:val="berschrift2"/>
    <w:uiPriority w:val="4"/>
    <w:rsid w:val="0093010B"/>
    <w:rPr>
      <w:rFonts w:ascii="Generis Sans Com" w:eastAsiaTheme="majorEastAsia" w:hAnsi="Generis Sans Com" w:cstheme="majorBidi"/>
      <w:b/>
      <w:bCs/>
      <w:color w:val="E2001A" w:themeColor="background2"/>
      <w:szCs w:val="26"/>
    </w:rPr>
  </w:style>
  <w:style w:type="paragraph" w:customStyle="1" w:styleId="Text">
    <w:name w:val="Text"/>
    <w:basedOn w:val="Standard"/>
    <w:link w:val="TextZchn"/>
    <w:uiPriority w:val="9"/>
    <w:qFormat/>
    <w:rsid w:val="0093010B"/>
    <w:pPr>
      <w:spacing w:after="280" w:line="280" w:lineRule="atLeast"/>
      <w:jc w:val="both"/>
    </w:pPr>
    <w:rPr>
      <w:rFonts w:ascii="Generis Serif Com" w:hAnsi="Generis Serif Com"/>
    </w:rPr>
  </w:style>
  <w:style w:type="character" w:customStyle="1" w:styleId="berschrift3Zchn">
    <w:name w:val="Überschrift 3 Zchn"/>
    <w:aliases w:val="Zwischenüberschrift Zchn"/>
    <w:basedOn w:val="Absatz-Standardschriftart"/>
    <w:link w:val="berschrift3"/>
    <w:uiPriority w:val="4"/>
    <w:rsid w:val="0093010B"/>
    <w:rPr>
      <w:rFonts w:ascii="Generis Sans Com" w:eastAsiaTheme="majorEastAsia" w:hAnsi="Generis Sans Com" w:cstheme="majorBidi"/>
      <w:b/>
      <w:bCs/>
    </w:rPr>
  </w:style>
  <w:style w:type="paragraph" w:styleId="Beschriftung">
    <w:name w:val="caption"/>
    <w:basedOn w:val="Standard"/>
    <w:next w:val="Standard"/>
    <w:uiPriority w:val="19"/>
    <w:qFormat/>
    <w:rsid w:val="0093010B"/>
    <w:pPr>
      <w:spacing w:before="80" w:after="240" w:line="240" w:lineRule="atLeast"/>
    </w:pPr>
    <w:rPr>
      <w:rFonts w:ascii="Generis Serif Com" w:hAnsi="Generis Serif Com"/>
      <w:bCs/>
      <w:sz w:val="16"/>
      <w:szCs w:val="18"/>
    </w:rPr>
  </w:style>
  <w:style w:type="table" w:styleId="Tabellenraster">
    <w:name w:val="Table Grid"/>
    <w:basedOn w:val="NormaleTabelle"/>
    <w:uiPriority w:val="59"/>
    <w:rsid w:val="00336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HBWCASEinfacheTabelle">
    <w:name w:val="DHBW CAS // Einfache Tabelle"/>
    <w:basedOn w:val="NormaleTabelle"/>
    <w:uiPriority w:val="99"/>
    <w:rsid w:val="003365BE"/>
    <w:tblPr>
      <w:tblCellMar>
        <w:left w:w="0" w:type="dxa"/>
        <w:right w:w="0" w:type="dxa"/>
      </w:tblCellMar>
    </w:tblPr>
  </w:style>
  <w:style w:type="character" w:styleId="Platzhaltertext">
    <w:name w:val="Placeholder Text"/>
    <w:basedOn w:val="Absatz-Standardschriftart"/>
    <w:uiPriority w:val="99"/>
    <w:semiHidden/>
    <w:rsid w:val="003365BE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rsid w:val="003365B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B1735"/>
    <w:rPr>
      <w:rFonts w:ascii="Tahoma" w:hAnsi="Tahoma" w:cs="Tahoma"/>
      <w:sz w:val="16"/>
      <w:szCs w:val="16"/>
    </w:rPr>
  </w:style>
  <w:style w:type="paragraph" w:customStyle="1" w:styleId="Aufzhlung">
    <w:name w:val="Aufzählung"/>
    <w:basedOn w:val="Text"/>
    <w:uiPriority w:val="10"/>
    <w:qFormat/>
    <w:rsid w:val="00E85CFE"/>
    <w:pPr>
      <w:numPr>
        <w:numId w:val="1"/>
      </w:numPr>
      <w:spacing w:before="80" w:after="0"/>
    </w:pPr>
  </w:style>
  <w:style w:type="numbering" w:customStyle="1" w:styleId="zzzListeAufzhlung">
    <w:name w:val="zzz_Liste_Aufzählung"/>
    <w:basedOn w:val="KeineListe"/>
    <w:uiPriority w:val="99"/>
    <w:rsid w:val="00DE7543"/>
    <w:pPr>
      <w:numPr>
        <w:numId w:val="1"/>
      </w:numPr>
    </w:pPr>
  </w:style>
  <w:style w:type="table" w:customStyle="1" w:styleId="DHBWCASTabelle">
    <w:name w:val="DHBW CAS // Tabelle"/>
    <w:basedOn w:val="NormaleTabelle"/>
    <w:uiPriority w:val="99"/>
    <w:rsid w:val="0081201C"/>
    <w:pPr>
      <w:spacing w:line="220" w:lineRule="atLeast"/>
    </w:pPr>
    <w:tblPr>
      <w:tblInd w:w="113" w:type="dxa"/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top w:w="85" w:type="dxa"/>
        <w:left w:w="113" w:type="dxa"/>
        <w:bottom w:w="113" w:type="dxa"/>
        <w:right w:w="113" w:type="dxa"/>
      </w:tblCellMar>
    </w:tblPr>
    <w:tcPr>
      <w:shd w:val="clear" w:color="auto" w:fill="E3E8EA" w:themeFill="accent2"/>
      <w:vAlign w:val="center"/>
    </w:tcPr>
    <w:tblStylePr w:type="firstRow">
      <w:rPr>
        <w:rFonts w:asciiTheme="majorHAnsi" w:hAnsiTheme="majorHAnsi"/>
        <w:i w:val="0"/>
        <w:caps/>
        <w:smallCaps w:val="0"/>
        <w:color w:val="FFFFFF" w:themeColor="background1"/>
      </w:rPr>
      <w:tblPr/>
      <w:tcPr>
        <w:tcBorders>
          <w:top w:val="single" w:sz="24" w:space="0" w:color="FFFFFF" w:themeColor="background1"/>
        </w:tcBorders>
        <w:shd w:val="clear" w:color="auto" w:fill="5C6971" w:themeFill="text2"/>
      </w:tcPr>
    </w:tblStylePr>
    <w:tblStylePr w:type="lastRow">
      <w:pPr>
        <w:jc w:val="center"/>
      </w:pPr>
      <w:rPr>
        <w:rFonts w:ascii="Generis Serif Com" w:hAnsi="Generis Serif Com"/>
        <w:b/>
        <w:i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shd w:val="clear" w:color="auto" w:fill="9C9FA1" w:themeFill="accent1"/>
      </w:tcPr>
    </w:tblStylePr>
    <w:tblStylePr w:type="firstCol">
      <w:rPr>
        <w:rFonts w:asciiTheme="majorHAnsi" w:hAnsiTheme="majorHAnsi"/>
        <w:i w:val="0"/>
        <w:caps/>
        <w:smallCaps w:val="0"/>
        <w:color w:val="FFFFFF" w:themeColor="background1"/>
      </w:rPr>
      <w:tblPr/>
      <w:tcPr>
        <w:shd w:val="clear" w:color="auto" w:fill="9AA5AC" w:themeFill="text2" w:themeFillTint="99"/>
      </w:tcPr>
    </w:tblStylePr>
    <w:tblStylePr w:type="lastCol">
      <w:rPr>
        <w:color w:val="FFFFFF" w:themeColor="background1"/>
      </w:rPr>
      <w:tblPr/>
      <w:tcPr>
        <w:shd w:val="clear" w:color="auto" w:fill="9C9FA1" w:themeFill="accent1"/>
      </w:tcPr>
    </w:tblStylePr>
  </w:style>
  <w:style w:type="paragraph" w:styleId="Kopfzeile">
    <w:name w:val="header"/>
    <w:basedOn w:val="Standard"/>
    <w:link w:val="KopfzeileZchn"/>
    <w:uiPriority w:val="99"/>
    <w:semiHidden/>
    <w:rsid w:val="00ED6F6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AB1735"/>
  </w:style>
  <w:style w:type="paragraph" w:styleId="Fuzeile">
    <w:name w:val="footer"/>
    <w:basedOn w:val="Standard"/>
    <w:link w:val="FuzeileZchn"/>
    <w:uiPriority w:val="99"/>
    <w:semiHidden/>
    <w:rsid w:val="005379C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5379CD"/>
  </w:style>
  <w:style w:type="paragraph" w:customStyle="1" w:styleId="Fuzeile0">
    <w:name w:val="// Fußzeile"/>
    <w:basedOn w:val="Standard"/>
    <w:uiPriority w:val="29"/>
    <w:semiHidden/>
    <w:qFormat/>
    <w:rsid w:val="005379CD"/>
    <w:rPr>
      <w:rFonts w:asciiTheme="majorHAnsi" w:hAnsiTheme="majorHAnsi" w:cs="Arial"/>
      <w:color w:val="FFFFFF" w:themeColor="background1"/>
      <w:sz w:val="18"/>
      <w:szCs w:val="14"/>
    </w:rPr>
  </w:style>
  <w:style w:type="paragraph" w:customStyle="1" w:styleId="ErsteEbeneNummerierung">
    <w:name w:val="Erste Ebene Nummerierung"/>
    <w:basedOn w:val="Standard"/>
    <w:uiPriority w:val="11"/>
    <w:qFormat/>
    <w:rsid w:val="00981B2A"/>
    <w:pPr>
      <w:numPr>
        <w:numId w:val="3"/>
      </w:numPr>
      <w:spacing w:before="80" w:line="280" w:lineRule="atLeast"/>
    </w:pPr>
  </w:style>
  <w:style w:type="paragraph" w:customStyle="1" w:styleId="ZweiteEbeneNummerierung">
    <w:name w:val="Zweite Ebene Nummerierung"/>
    <w:basedOn w:val="Standard"/>
    <w:uiPriority w:val="11"/>
    <w:qFormat/>
    <w:rsid w:val="008F7BD3"/>
    <w:pPr>
      <w:numPr>
        <w:ilvl w:val="1"/>
        <w:numId w:val="3"/>
      </w:numPr>
      <w:spacing w:line="280" w:lineRule="atLeast"/>
      <w:ind w:left="681"/>
    </w:pPr>
  </w:style>
  <w:style w:type="numbering" w:customStyle="1" w:styleId="zzzListeNummerierung">
    <w:name w:val="zzz_Liste_Nummerierung"/>
    <w:basedOn w:val="KeineListe"/>
    <w:uiPriority w:val="99"/>
    <w:rsid w:val="00981B2A"/>
    <w:pPr>
      <w:numPr>
        <w:numId w:val="2"/>
      </w:numPr>
    </w:pPr>
  </w:style>
  <w:style w:type="paragraph" w:customStyle="1" w:styleId="TextohneAbstand">
    <w:name w:val="Text ohne Abstand"/>
    <w:basedOn w:val="Text"/>
    <w:link w:val="TextohneAbstandZchn"/>
    <w:uiPriority w:val="9"/>
    <w:qFormat/>
    <w:rsid w:val="00DE34BE"/>
    <w:pPr>
      <w:spacing w:after="0"/>
    </w:pPr>
  </w:style>
  <w:style w:type="paragraph" w:customStyle="1" w:styleId="HeadlineAbstandVerwendungohneSubline">
    <w:name w:val="Headline Abstand (Verwendung ohne Subline)"/>
    <w:basedOn w:val="berschrift1"/>
    <w:uiPriority w:val="4"/>
    <w:qFormat/>
    <w:rsid w:val="008F7BD3"/>
    <w:pPr>
      <w:spacing w:after="600"/>
    </w:pPr>
  </w:style>
  <w:style w:type="paragraph" w:customStyle="1" w:styleId="AufzhlungzweiteEbene">
    <w:name w:val="Aufzählung zweite Ebene"/>
    <w:basedOn w:val="TextohneAbstand"/>
    <w:link w:val="AufzhlungzweiteEbeneZchn"/>
    <w:uiPriority w:val="10"/>
    <w:qFormat/>
    <w:rsid w:val="00874D1E"/>
    <w:pPr>
      <w:numPr>
        <w:numId w:val="4"/>
      </w:numPr>
      <w:ind w:left="511" w:hanging="227"/>
    </w:pPr>
    <w:rPr>
      <w:lang w:val="fr-FR"/>
    </w:rPr>
  </w:style>
  <w:style w:type="character" w:customStyle="1" w:styleId="TextZchn">
    <w:name w:val="Text Zchn"/>
    <w:basedOn w:val="Absatz-Standardschriftart"/>
    <w:link w:val="Text"/>
    <w:uiPriority w:val="9"/>
    <w:rsid w:val="0093010B"/>
    <w:rPr>
      <w:rFonts w:ascii="Generis Serif Com" w:hAnsi="Generis Serif Com"/>
    </w:rPr>
  </w:style>
  <w:style w:type="character" w:customStyle="1" w:styleId="TextohneAbstandZchn">
    <w:name w:val="Text ohne Abstand Zchn"/>
    <w:basedOn w:val="TextZchn"/>
    <w:link w:val="TextohneAbstand"/>
    <w:uiPriority w:val="9"/>
    <w:rsid w:val="00874D1E"/>
    <w:rPr>
      <w:rFonts w:ascii="Generis Serif Com" w:hAnsi="Generis Serif Com"/>
    </w:rPr>
  </w:style>
  <w:style w:type="character" w:customStyle="1" w:styleId="AufzhlungzweiteEbeneZchn">
    <w:name w:val="Aufzählung zweite Ebene Zchn"/>
    <w:basedOn w:val="TextohneAbstandZchn"/>
    <w:link w:val="AufzhlungzweiteEbene"/>
    <w:uiPriority w:val="10"/>
    <w:rsid w:val="00874D1E"/>
    <w:rPr>
      <w:rFonts w:ascii="Generis Serif Com" w:hAnsi="Generis Serif Com"/>
      <w:lang w:val="fr-FR"/>
    </w:rPr>
  </w:style>
  <w:style w:type="paragraph" w:customStyle="1" w:styleId="Zwischenberschriftnummeriert">
    <w:name w:val="Zwischenüberschrift nummeriert"/>
    <w:basedOn w:val="berschrift3"/>
    <w:link w:val="ZwischenberschriftnummeriertZchn"/>
    <w:uiPriority w:val="4"/>
    <w:qFormat/>
    <w:rsid w:val="00101538"/>
    <w:pPr>
      <w:numPr>
        <w:numId w:val="9"/>
      </w:numPr>
    </w:pPr>
  </w:style>
  <w:style w:type="character" w:customStyle="1" w:styleId="ZwischenberschriftnummeriertZchn">
    <w:name w:val="Zwischenüberschrift nummeriert Zchn"/>
    <w:basedOn w:val="berschrift3Zchn"/>
    <w:link w:val="Zwischenberschriftnummeriert"/>
    <w:uiPriority w:val="4"/>
    <w:rsid w:val="00101538"/>
    <w:rPr>
      <w:rFonts w:asciiTheme="majorHAnsi" w:eastAsiaTheme="majorEastAsia" w:hAnsiTheme="majorHAnsi" w:cstheme="majorBidi"/>
      <w:b/>
      <w:bCs/>
    </w:rPr>
  </w:style>
  <w:style w:type="paragraph" w:styleId="Listenabsatz">
    <w:name w:val="List Paragraph"/>
    <w:basedOn w:val="Standard"/>
    <w:uiPriority w:val="34"/>
    <w:qFormat/>
    <w:rsid w:val="005F1B5C"/>
    <w:pPr>
      <w:ind w:left="720"/>
      <w:contextualSpacing/>
    </w:pPr>
  </w:style>
  <w:style w:type="paragraph" w:customStyle="1" w:styleId="Standardgro">
    <w:name w:val="Standard groß"/>
    <w:basedOn w:val="Standard"/>
    <w:link w:val="StandardgroZchn"/>
    <w:qFormat/>
    <w:rsid w:val="00882C88"/>
    <w:pPr>
      <w:spacing w:line="320" w:lineRule="exact"/>
    </w:pPr>
    <w:rPr>
      <w:rFonts w:ascii="Arial" w:eastAsia="Calibri" w:hAnsi="Arial"/>
      <w:color w:val="auto"/>
      <w:sz w:val="24"/>
      <w:szCs w:val="22"/>
    </w:rPr>
  </w:style>
  <w:style w:type="character" w:customStyle="1" w:styleId="StandardgroZchn">
    <w:name w:val="Standard groß Zchn"/>
    <w:link w:val="Standardgro"/>
    <w:rsid w:val="00882C88"/>
    <w:rPr>
      <w:rFonts w:ascii="Arial" w:eastAsia="Calibri" w:hAnsi="Arial"/>
      <w:color w:val="auto"/>
      <w:sz w:val="24"/>
      <w:szCs w:val="22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4560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4560A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4560A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4560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456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Arbeits-und_Infomaterial\Vorlagen\Generis-Vorlagen\CAS_Word-Vorlage_Generis_Beispielinhalte.dotx" TargetMode="External"/></Relationships>
</file>

<file path=word/theme/theme1.xml><?xml version="1.0" encoding="utf-8"?>
<a:theme xmlns:a="http://schemas.openxmlformats.org/drawingml/2006/main" name="Larissa">
  <a:themeElements>
    <a:clrScheme name="DHBW CAS Word">
      <a:dk1>
        <a:srgbClr val="3D4548"/>
      </a:dk1>
      <a:lt1>
        <a:sysClr val="window" lastClr="FFFFFF"/>
      </a:lt1>
      <a:dk2>
        <a:srgbClr val="5C6971"/>
      </a:dk2>
      <a:lt2>
        <a:srgbClr val="E2001A"/>
      </a:lt2>
      <a:accent1>
        <a:srgbClr val="9C9FA1"/>
      </a:accent1>
      <a:accent2>
        <a:srgbClr val="E3E8EA"/>
      </a:accent2>
      <a:accent3>
        <a:srgbClr val="E2001A"/>
      </a:accent3>
      <a:accent4>
        <a:srgbClr val="9B1336"/>
      </a:accent4>
      <a:accent5>
        <a:srgbClr val="003B67"/>
      </a:accent5>
      <a:accent6>
        <a:srgbClr val="4692AC"/>
      </a:accent6>
      <a:hlink>
        <a:srgbClr val="3D4548"/>
      </a:hlink>
      <a:folHlink>
        <a:srgbClr val="3D4548"/>
      </a:folHlink>
    </a:clrScheme>
    <a:fontScheme name="DHBW CAS Times - Arial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17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CAS_Word-Vorlage_Generis_Beispielinhalte</Template>
  <TotalTime>0</TotalTime>
  <Pages>2</Pages>
  <Words>199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Kaiser, Tamara</dc:creator>
  <cp:lastModifiedBy>Kaiser, Tamara</cp:lastModifiedBy>
  <cp:revision>4</cp:revision>
  <cp:lastPrinted>2024-01-31T12:16:00Z</cp:lastPrinted>
  <dcterms:created xsi:type="dcterms:W3CDTF">2024-05-01T15:58:00Z</dcterms:created>
  <dcterms:modified xsi:type="dcterms:W3CDTF">2024-05-01T16:08:00Z</dcterms:modified>
</cp:coreProperties>
</file>